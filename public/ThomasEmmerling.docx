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17B10" w14:textId="77777777" w:rsidR="00535F87" w:rsidRDefault="0036697C" w:rsidP="00262B06"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8480" behindDoc="1" locked="1" layoutInCell="1" allowOverlap="1" wp14:anchorId="6F04A0C7" wp14:editId="22C8B2B1">
                <wp:simplePos x="0" y="0"/>
                <wp:positionH relativeFrom="page">
                  <wp:align>right</wp:align>
                </wp:positionH>
                <wp:positionV relativeFrom="paragraph">
                  <wp:posOffset>-340995</wp:posOffset>
                </wp:positionV>
                <wp:extent cx="7772400" cy="10058400"/>
                <wp:effectExtent l="0" t="0" r="0" b="0"/>
                <wp:wrapNone/>
                <wp:docPr id="3" name="Rectangle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406BC2" id="Rectangle 3" o:spid="_x0000_s1026" alt="&quot;&quot;" style="position:absolute;margin-left:560.8pt;margin-top:-26.85pt;width:612pt;height:11in;z-index:-25164800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" fillcolor="#f2f2f2 [3052]" stroked="f" strokeweight="1pt">
                <w10:wrap anchorx="page"/>
                <w10:anchorlock/>
              </v:rect>
            </w:pict>
          </mc:Fallback>
        </mc:AlternateContent>
      </w:r>
    </w:p>
    <w:tbl>
      <w:tblPr>
        <w:tblW w:w="4588" w:type="pct"/>
        <w:jc w:val="center"/>
        <w:tblLayout w:type="fixed"/>
        <w:tblCellMar>
          <w:top w:w="288" w:type="dxa"/>
          <w:left w:w="504" w:type="dxa"/>
          <w:bottom w:w="288" w:type="dxa"/>
          <w:right w:w="504" w:type="dxa"/>
        </w:tblCellMar>
        <w:tblLook w:val="0600" w:firstRow="0" w:lastRow="0" w:firstColumn="0" w:lastColumn="0" w:noHBand="1" w:noVBand="1"/>
      </w:tblPr>
      <w:tblGrid>
        <w:gridCol w:w="3510"/>
        <w:gridCol w:w="7200"/>
      </w:tblGrid>
      <w:tr w:rsidR="0036697C" w:rsidRPr="00320ECB" w14:paraId="6EE7DE51" w14:textId="77777777" w:rsidTr="0036697C">
        <w:trPr>
          <w:trHeight w:val="1053"/>
          <w:jc w:val="center"/>
        </w:trPr>
        <w:tc>
          <w:tcPr>
            <w:tcW w:w="10710" w:type="dxa"/>
            <w:gridSpan w:val="2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2AD2DA" w14:textId="7F09367A" w:rsidR="0036697C" w:rsidRPr="00032933" w:rsidRDefault="002A3AAC" w:rsidP="00C657AC">
            <w:pPr>
              <w:pStyle w:val="Title"/>
              <w:rPr>
                <w:noProof/>
                <w:sz w:val="72"/>
                <w:szCs w:val="72"/>
              </w:rPr>
            </w:pPr>
            <w:r w:rsidRPr="00032933">
              <w:rPr>
                <w:sz w:val="72"/>
                <w:szCs w:val="72"/>
              </w:rPr>
              <w:t>Thomas EmmerlinG</w:t>
            </w:r>
          </w:p>
        </w:tc>
      </w:tr>
      <w:tr w:rsidR="0036697C" w:rsidRPr="00320ECB" w14:paraId="673F4D69" w14:textId="77777777" w:rsidTr="00215148">
        <w:trPr>
          <w:trHeight w:val="540"/>
          <w:jc w:val="center"/>
        </w:trPr>
        <w:tc>
          <w:tcPr>
            <w:tcW w:w="10710" w:type="dxa"/>
            <w:gridSpan w:val="2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48C3A2" w14:textId="77777777" w:rsidR="00E72A6A" w:rsidRDefault="00E72A6A" w:rsidP="00E72A6A">
            <w:pPr>
              <w:spacing w:after="120"/>
              <w:jc w:val="center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494587C3" wp14:editId="0B762CBE">
                      <wp:extent cx="6130925" cy="0"/>
                      <wp:effectExtent l="0" t="0" r="0" b="0"/>
                      <wp:docPr id="2" name="Straight Connector 2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1309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4F02F90" id="Straight Connector 2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82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" strokecolor="black [3200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12860196" w14:textId="02D80E62" w:rsidR="0036697C" w:rsidRDefault="00161561" w:rsidP="0049740E">
            <w:pPr>
              <w:pStyle w:val="Subtitle"/>
              <w:rPr>
                <w:rStyle w:val="SubtitleChar"/>
              </w:rPr>
            </w:pPr>
            <w:hyperlink r:id="rId11" w:history="1">
              <w:r>
                <w:rPr>
                  <w:rStyle w:val="Hyperlink"/>
                  <w:caps w:val="0"/>
                </w:rPr>
                <w:t>View my Portfolio via GitHub pages</w:t>
              </w:r>
            </w:hyperlink>
          </w:p>
          <w:p w14:paraId="39F781E7" w14:textId="77777777" w:rsidR="00E72A6A" w:rsidRPr="00173B36" w:rsidRDefault="00E72A6A" w:rsidP="0036697C">
            <w:pPr>
              <w:jc w:val="center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4F9F33E3" wp14:editId="29967484">
                      <wp:extent cx="6130925" cy="0"/>
                      <wp:effectExtent l="0" t="0" r="0" b="0"/>
                      <wp:docPr id="1" name="Straight Connector 1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1309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FAB8A51" id="Straight Connector 1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82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" strokecolor="black [3200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</w:tc>
      </w:tr>
      <w:tr w:rsidR="0036697C" w:rsidRPr="00320ECB" w14:paraId="7B181FFE" w14:textId="77777777" w:rsidTr="00686B4F">
        <w:trPr>
          <w:trHeight w:val="2925"/>
          <w:jc w:val="center"/>
        </w:trPr>
        <w:tc>
          <w:tcPr>
            <w:tcW w:w="3510" w:type="dxa"/>
            <w:shd w:val="clear" w:color="auto" w:fill="auto"/>
          </w:tcPr>
          <w:p w14:paraId="0289B4D4" w14:textId="77777777" w:rsidR="0036697C" w:rsidRPr="00173B36" w:rsidRDefault="001B1CD4" w:rsidP="00C657AC">
            <w:pPr>
              <w:pStyle w:val="Heading1"/>
            </w:pPr>
            <w:sdt>
              <w:sdtPr>
                <w:id w:val="1272060749"/>
                <w:placeholder>
                  <w:docPart w:val="7DB5687D87774880B5BEF277817045FF"/>
                </w:placeholder>
                <w:temporary/>
                <w:showingPlcHdr/>
                <w15:appearance w15:val="hidden"/>
              </w:sdtPr>
              <w:sdtEndPr/>
              <w:sdtContent>
                <w:r w:rsidR="0036697C" w:rsidRPr="00173B36">
                  <w:t>CONTACT</w:t>
                </w:r>
              </w:sdtContent>
            </w:sdt>
          </w:p>
          <w:p w14:paraId="77EAC9E8" w14:textId="77777777" w:rsidR="00E72A6A" w:rsidRDefault="0036697C" w:rsidP="00E72A6A">
            <w:pPr>
              <w:pStyle w:val="Heading2"/>
              <w:spacing w:line="240" w:lineRule="auto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0C00B8C2" wp14:editId="12BCA4EC">
                      <wp:extent cx="591670" cy="0"/>
                      <wp:effectExtent l="0" t="0" r="0" b="0"/>
                      <wp:docPr id="398572020" name="Straight Connector 1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167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5EB96C6" id="Straight Connector 1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" strokecolor="black [3200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0550BF86" w14:textId="472B6020" w:rsidR="0036697C" w:rsidRPr="00E216D4" w:rsidRDefault="002A3AAC" w:rsidP="0036697C">
            <w:pPr>
              <w:pStyle w:val="Heading2"/>
            </w:pPr>
            <w:r>
              <w:t>501.353.5911</w:t>
            </w:r>
          </w:p>
          <w:p w14:paraId="05D03400" w14:textId="68BB1F3E" w:rsidR="0036697C" w:rsidRPr="00E216D4" w:rsidRDefault="00B027E9" w:rsidP="0036697C">
            <w:pPr>
              <w:pStyle w:val="Heading2"/>
            </w:pPr>
            <w:r>
              <w:t>tomemme</w:t>
            </w:r>
            <w:r w:rsidR="001B1CD4">
              <w:t>@outlook.com</w:t>
            </w:r>
          </w:p>
          <w:p w14:paraId="1F679FF2" w14:textId="4D009D62" w:rsidR="0036697C" w:rsidRPr="00173B36" w:rsidRDefault="002A3AAC" w:rsidP="0036697C">
            <w:pPr>
              <w:pStyle w:val="Heading2"/>
            </w:pPr>
            <w:hyperlink r:id="rId12" w:history="1">
              <w:r w:rsidRPr="0072042C">
                <w:rPr>
                  <w:rStyle w:val="Hyperlink"/>
                </w:rPr>
                <w:t>https://www.linkedin.com/in/thomas-emmerling-553454b1/</w:t>
              </w:r>
            </w:hyperlink>
          </w:p>
        </w:tc>
        <w:tc>
          <w:tcPr>
            <w:tcW w:w="7200" w:type="dxa"/>
            <w:shd w:val="clear" w:color="auto" w:fill="auto"/>
          </w:tcPr>
          <w:p w14:paraId="656FC660" w14:textId="77777777" w:rsidR="0036697C" w:rsidRPr="00173B36" w:rsidRDefault="001B1CD4" w:rsidP="00C657AC">
            <w:pPr>
              <w:pStyle w:val="Heading1"/>
            </w:pPr>
            <w:sdt>
              <w:sdtPr>
                <w:id w:val="-447008296"/>
                <w:placeholder>
                  <w:docPart w:val="E84EBBA494EB433C88A93538D40CA754"/>
                </w:placeholder>
                <w:temporary/>
                <w:showingPlcHdr/>
                <w15:appearance w15:val="hidden"/>
              </w:sdtPr>
              <w:sdtEndPr/>
              <w:sdtContent>
                <w:r w:rsidR="0036697C" w:rsidRPr="00173B36">
                  <w:t>PROFILE</w:t>
                </w:r>
              </w:sdtContent>
            </w:sdt>
          </w:p>
          <w:p w14:paraId="0C1A4B50" w14:textId="2D029C6D" w:rsidR="00E72A6A" w:rsidRDefault="00375E1D" w:rsidP="00E72A6A">
            <w:pPr>
              <w:keepNext/>
              <w:keepLines/>
              <w:spacing w:line="240" w:lineRule="auto"/>
              <w:outlineLvl w:val="1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5837C269" wp14:editId="0B58C24E">
                      <wp:extent cx="3895725" cy="9525"/>
                      <wp:effectExtent l="0" t="0" r="28575" b="28575"/>
                      <wp:docPr id="180978069" name="Straight Connector 4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895725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F0997F7" id="Straight Connector 4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06.7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" strokecolor="black [3200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67C7E7E5" w14:textId="44F33F4D" w:rsidR="0036697C" w:rsidRPr="00173B36" w:rsidRDefault="00B24689" w:rsidP="00B62ABE">
            <w:pPr>
              <w:spacing w:line="276" w:lineRule="auto"/>
            </w:pPr>
            <w:r w:rsidRPr="00B24689">
              <w:t xml:space="preserve">Results-driven Senior Database Developer with over 5 years of experience designing, developing, and optimizing database solutions to deliver actionable insights and seamless data workflows. </w:t>
            </w:r>
            <w:r w:rsidR="00A965F1">
              <w:t xml:space="preserve">Experience </w:t>
            </w:r>
            <w:r w:rsidRPr="00B24689">
              <w:t xml:space="preserve">in </w:t>
            </w:r>
            <w:r w:rsidR="00EB09B5">
              <w:t xml:space="preserve">SSIS, </w:t>
            </w:r>
            <w:r w:rsidRPr="00B24689">
              <w:t>T-SQL, PowerShell, AWS, and Linux environments. Former U.S. Navy Corpsman with exceptional problem-solving and critical-thinking skills honed under pressure. Passionate about leveraging technology to streamline processes and enhance</w:t>
            </w:r>
            <w:r w:rsidR="00597327">
              <w:t xml:space="preserve"> </w:t>
            </w:r>
            <w:r w:rsidRPr="00B24689">
              <w:t>outcomes.</w:t>
            </w:r>
          </w:p>
        </w:tc>
      </w:tr>
      <w:tr w:rsidR="0036697C" w:rsidRPr="00320ECB" w14:paraId="7018B104" w14:textId="77777777" w:rsidTr="0036697C">
        <w:trPr>
          <w:trHeight w:val="2907"/>
          <w:jc w:val="center"/>
        </w:trPr>
        <w:tc>
          <w:tcPr>
            <w:tcW w:w="3510" w:type="dxa"/>
            <w:shd w:val="clear" w:color="auto" w:fill="auto"/>
          </w:tcPr>
          <w:p w14:paraId="67905160" w14:textId="567CBAA5" w:rsidR="0036697C" w:rsidRPr="00173B36" w:rsidRDefault="005C6CEC" w:rsidP="00C657AC">
            <w:pPr>
              <w:pStyle w:val="Heading1"/>
            </w:pPr>
            <w:r>
              <w:t xml:space="preserve">KEY </w:t>
            </w:r>
            <w:sdt>
              <w:sdtPr>
                <w:id w:val="211169216"/>
                <w:placeholder>
                  <w:docPart w:val="AF5730BB0B75415D9D2AE24A197A0644"/>
                </w:placeholder>
                <w:temporary/>
                <w:showingPlcHdr/>
                <w15:appearance w15:val="hidden"/>
              </w:sdtPr>
              <w:sdtEndPr/>
              <w:sdtContent>
                <w:r w:rsidR="0036697C" w:rsidRPr="00173B36">
                  <w:t>SKILLS</w:t>
                </w:r>
              </w:sdtContent>
            </w:sdt>
            <w:r w:rsidR="00A8656F">
              <w:t xml:space="preserve"> </w:t>
            </w:r>
          </w:p>
          <w:p w14:paraId="268EC4B1" w14:textId="77777777" w:rsidR="00E72A6A" w:rsidRPr="00E72A6A" w:rsidRDefault="00E72A6A" w:rsidP="00E72A6A">
            <w:pPr>
              <w:pStyle w:val="Heading2"/>
              <w:spacing w:line="240" w:lineRule="auto"/>
              <w:rPr>
                <w:sz w:val="16"/>
                <w:szCs w:val="22"/>
              </w:rPr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62181439" wp14:editId="50CCAC4B">
                      <wp:extent cx="591185" cy="0"/>
                      <wp:effectExtent l="0" t="0" r="0" b="0"/>
                      <wp:docPr id="721748303" name="Straight Connector 2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118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D204620" id="Straight Connector 2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.5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" strokecolor="black [3200]" strokeweight=".5pt">
                      <v:stroke joinstyle="miter"/>
                      <w10:anchorlock/>
                    </v:line>
                  </w:pict>
                </mc:Fallback>
              </mc:AlternateContent>
            </w:r>
            <w:r>
              <w:t xml:space="preserve"> </w:t>
            </w:r>
          </w:p>
          <w:p w14:paraId="4E1C7498" w14:textId="4E948A01" w:rsidR="0036697C" w:rsidRDefault="00E448BD" w:rsidP="0036697C">
            <w:pPr>
              <w:pStyle w:val="Heading2"/>
            </w:pPr>
            <w:r>
              <w:t>T-</w:t>
            </w:r>
            <w:r w:rsidR="00906F46">
              <w:t>SQL</w:t>
            </w:r>
          </w:p>
          <w:p w14:paraId="03F87062" w14:textId="7616FDA4" w:rsidR="00703693" w:rsidRDefault="00703693" w:rsidP="00703693">
            <w:r>
              <w:t>PowerShell</w:t>
            </w:r>
          </w:p>
          <w:p w14:paraId="6B0D6FF7" w14:textId="00F4A065" w:rsidR="00703693" w:rsidRDefault="00E448BD" w:rsidP="00703693">
            <w:r>
              <w:t>Bash</w:t>
            </w:r>
            <w:r w:rsidR="004C6A9B">
              <w:t>, Java</w:t>
            </w:r>
          </w:p>
          <w:p w14:paraId="6E56E3B1" w14:textId="0F5C3C7E" w:rsidR="00B62ABE" w:rsidRDefault="00B62ABE" w:rsidP="00703693">
            <w:r>
              <w:t>Py</w:t>
            </w:r>
            <w:r w:rsidR="0002716C">
              <w:t>thon</w:t>
            </w:r>
          </w:p>
          <w:p w14:paraId="6AB5C700" w14:textId="39791598" w:rsidR="00E448BD" w:rsidRDefault="00B62ABE" w:rsidP="00703693">
            <w:r>
              <w:t>Linux</w:t>
            </w:r>
          </w:p>
          <w:p w14:paraId="44914E93" w14:textId="16770C2A" w:rsidR="00104A67" w:rsidRPr="00703693" w:rsidRDefault="00104A67" w:rsidP="00703693">
            <w:r>
              <w:t>AWS</w:t>
            </w:r>
          </w:p>
          <w:p w14:paraId="75418DBD" w14:textId="02CBE733" w:rsidR="00A8656F" w:rsidRDefault="002A3AAC" w:rsidP="0036697C">
            <w:pPr>
              <w:pStyle w:val="Heading2"/>
            </w:pPr>
            <w:r>
              <w:t>Problem solving</w:t>
            </w:r>
          </w:p>
          <w:p w14:paraId="6EE782B8" w14:textId="423EE93F" w:rsidR="00CE69C8" w:rsidRPr="00CE69C8" w:rsidRDefault="00CE69C8" w:rsidP="00FF72D9">
            <w:pPr>
              <w:pStyle w:val="Heading2"/>
            </w:pPr>
            <w:r>
              <w:t>Critical thinking</w:t>
            </w:r>
          </w:p>
        </w:tc>
        <w:tc>
          <w:tcPr>
            <w:tcW w:w="7200" w:type="dxa"/>
            <w:vMerge w:val="restart"/>
            <w:shd w:val="clear" w:color="auto" w:fill="auto"/>
          </w:tcPr>
          <w:p w14:paraId="428EBECF" w14:textId="77777777" w:rsidR="0036697C" w:rsidRDefault="001B1CD4" w:rsidP="00C657AC">
            <w:pPr>
              <w:pStyle w:val="Heading1"/>
            </w:pPr>
            <w:sdt>
              <w:sdtPr>
                <w:id w:val="1888525358"/>
                <w:placeholder>
                  <w:docPart w:val="F80ED8732118430483E8731DCEC6E221"/>
                </w:placeholder>
                <w:temporary/>
                <w:showingPlcHdr/>
                <w15:appearance w15:val="hidden"/>
              </w:sdtPr>
              <w:sdtEndPr/>
              <w:sdtContent>
                <w:r w:rsidR="0036697C" w:rsidRPr="00173B36">
                  <w:t>EXPERIENCE</w:t>
                </w:r>
              </w:sdtContent>
            </w:sdt>
            <w:r w:rsidR="00A8656F">
              <w:t xml:space="preserve"> </w:t>
            </w:r>
          </w:p>
          <w:p w14:paraId="793AEFAD" w14:textId="77777777" w:rsidR="00E72A6A" w:rsidRPr="00E72A6A" w:rsidRDefault="00E72A6A" w:rsidP="00E72A6A">
            <w:pPr>
              <w:keepNext/>
              <w:keepLines/>
              <w:spacing w:line="240" w:lineRule="auto"/>
              <w:outlineLvl w:val="1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56FA8E10" wp14:editId="6528ED54">
                      <wp:extent cx="591185" cy="0"/>
                      <wp:effectExtent l="0" t="0" r="0" b="0"/>
                      <wp:docPr id="414001221" name="Straight Connector 5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118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913E994" id="Straight Connector 5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.5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" strokecolor="black [3200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3FAF8033" w14:textId="2DA18D55" w:rsidR="0036697C" w:rsidRPr="00EB09B5" w:rsidRDefault="00462E17" w:rsidP="00EB09B5">
            <w:pPr>
              <w:pStyle w:val="Heading2"/>
              <w:rPr>
                <w:b/>
                <w:bCs/>
              </w:rPr>
            </w:pPr>
            <w:r w:rsidRPr="00EB09B5">
              <w:rPr>
                <w:b/>
                <w:bCs/>
              </w:rPr>
              <w:t xml:space="preserve">Merkle </w:t>
            </w:r>
            <w:r w:rsidR="00094121" w:rsidRPr="00EB09B5">
              <w:rPr>
                <w:b/>
                <w:bCs/>
              </w:rPr>
              <w:t xml:space="preserve">| </w:t>
            </w:r>
            <w:r w:rsidR="004A7EEF" w:rsidRPr="00EB09B5">
              <w:rPr>
                <w:b/>
                <w:bCs/>
              </w:rPr>
              <w:t>Senior</w:t>
            </w:r>
            <w:r w:rsidR="00CE69C8" w:rsidRPr="00EB09B5">
              <w:rPr>
                <w:b/>
                <w:bCs/>
              </w:rPr>
              <w:t xml:space="preserve"> </w:t>
            </w:r>
            <w:r w:rsidR="00DD3C27" w:rsidRPr="00EB09B5">
              <w:rPr>
                <w:b/>
                <w:bCs/>
              </w:rPr>
              <w:t>Database Developer</w:t>
            </w:r>
            <w:r w:rsidR="00EB09B5">
              <w:rPr>
                <w:b/>
                <w:bCs/>
              </w:rPr>
              <w:t xml:space="preserve"> | </w:t>
            </w:r>
            <w:r w:rsidR="00CE69C8" w:rsidRPr="00EB09B5">
              <w:rPr>
                <w:b/>
                <w:bCs/>
              </w:rPr>
              <w:t>20</w:t>
            </w:r>
            <w:r w:rsidR="004A7EEF" w:rsidRPr="00EB09B5">
              <w:rPr>
                <w:b/>
                <w:bCs/>
              </w:rPr>
              <w:t>20</w:t>
            </w:r>
            <w:r w:rsidR="00CE69C8" w:rsidRPr="00EB09B5">
              <w:rPr>
                <w:b/>
                <w:bCs/>
              </w:rPr>
              <w:t>-Present</w:t>
            </w:r>
          </w:p>
          <w:p w14:paraId="60A3B1A7" w14:textId="41ACF2D6" w:rsidR="00B62ABE" w:rsidRDefault="00E22452" w:rsidP="00CC65DD">
            <w:pPr>
              <w:pStyle w:val="Heading2"/>
              <w:spacing w:line="240" w:lineRule="auto"/>
            </w:pPr>
            <w:r>
              <w:t>M</w:t>
            </w:r>
            <w:r w:rsidR="00CB74E0">
              <w:t xml:space="preserve">aintain and develop a </w:t>
            </w:r>
            <w:r w:rsidR="002D6E7D">
              <w:t xml:space="preserve">Production </w:t>
            </w:r>
            <w:r w:rsidR="00CB74E0">
              <w:t xml:space="preserve">code base of </w:t>
            </w:r>
            <w:r w:rsidR="000F1BFA">
              <w:t>SQL SP</w:t>
            </w:r>
            <w:r w:rsidR="00E52D00">
              <w:t>, PowerShell and Bash scripts</w:t>
            </w:r>
            <w:r w:rsidR="00CC65DD">
              <w:t xml:space="preserve">, to ensure the Clients marketing universe </w:t>
            </w:r>
            <w:r w:rsidR="001573FE">
              <w:t>meets the</w:t>
            </w:r>
            <w:r w:rsidR="00060744">
              <w:t>ir</w:t>
            </w:r>
            <w:r w:rsidR="001573FE">
              <w:t xml:space="preserve"> </w:t>
            </w:r>
            <w:r w:rsidR="00060744">
              <w:t>business</w:t>
            </w:r>
            <w:r w:rsidR="001573FE">
              <w:t xml:space="preserve"> requirements. </w:t>
            </w:r>
            <w:r w:rsidR="00060744">
              <w:t xml:space="preserve">Create and automate reporting and </w:t>
            </w:r>
            <w:r w:rsidR="002A6092">
              <w:t>QC validation checks</w:t>
            </w:r>
            <w:r w:rsidR="00DF2978">
              <w:t>, ensuring compliance with client standards and FCRA, HIPPA, GDPR, CCPA</w:t>
            </w:r>
            <w:r w:rsidR="00AE73B7">
              <w:t xml:space="preserve"> regulations. </w:t>
            </w:r>
            <w:r w:rsidR="00CF6FF3">
              <w:t xml:space="preserve">The code base is 15 years old with many specific intertwined </w:t>
            </w:r>
            <w:r w:rsidR="00B63FC0">
              <w:t xml:space="preserve">logic flows, navigating changes requires </w:t>
            </w:r>
            <w:r w:rsidR="00EB6298">
              <w:t xml:space="preserve">a </w:t>
            </w:r>
            <w:r w:rsidR="00C96382">
              <w:t>coordinated</w:t>
            </w:r>
            <w:r w:rsidR="00EB6298">
              <w:t xml:space="preserve"> effort from </w:t>
            </w:r>
            <w:r w:rsidR="00C96382">
              <w:t xml:space="preserve">the </w:t>
            </w:r>
            <w:r w:rsidR="00EB6298">
              <w:t>BSA, QA and Dev team</w:t>
            </w:r>
            <w:r w:rsidR="008858E0">
              <w:t>.</w:t>
            </w:r>
          </w:p>
          <w:p w14:paraId="3F7053D9" w14:textId="77777777" w:rsidR="00545066" w:rsidRPr="00545066" w:rsidRDefault="00545066" w:rsidP="00545066"/>
          <w:p w14:paraId="18601C28" w14:textId="2B972643" w:rsidR="0036697C" w:rsidRPr="00EB09B5" w:rsidRDefault="009C63FE" w:rsidP="00EB09B5">
            <w:pPr>
              <w:pStyle w:val="Heading2"/>
              <w:rPr>
                <w:b/>
                <w:bCs/>
              </w:rPr>
            </w:pPr>
            <w:r w:rsidRPr="00EB09B5">
              <w:rPr>
                <w:b/>
                <w:bCs/>
              </w:rPr>
              <w:t>Merkle</w:t>
            </w:r>
            <w:r w:rsidR="00703693" w:rsidRPr="00EB09B5">
              <w:rPr>
                <w:b/>
                <w:bCs/>
              </w:rPr>
              <w:t xml:space="preserve"> </w:t>
            </w:r>
            <w:r w:rsidR="00094121" w:rsidRPr="00EB09B5">
              <w:rPr>
                <w:b/>
                <w:bCs/>
              </w:rPr>
              <w:t xml:space="preserve">| </w:t>
            </w:r>
            <w:r w:rsidR="004A7EEF" w:rsidRPr="00EB09B5">
              <w:rPr>
                <w:b/>
                <w:bCs/>
              </w:rPr>
              <w:t>Dev/Ops</w:t>
            </w:r>
            <w:r w:rsidR="00EB09B5">
              <w:rPr>
                <w:b/>
                <w:bCs/>
              </w:rPr>
              <w:t xml:space="preserve"> | </w:t>
            </w:r>
            <w:r w:rsidR="00CE69C8" w:rsidRPr="00EB09B5">
              <w:rPr>
                <w:b/>
                <w:bCs/>
              </w:rPr>
              <w:t>20</w:t>
            </w:r>
            <w:r w:rsidR="00703693" w:rsidRPr="00EB09B5">
              <w:rPr>
                <w:b/>
                <w:bCs/>
              </w:rPr>
              <w:t>1</w:t>
            </w:r>
            <w:r w:rsidRPr="00EB09B5">
              <w:rPr>
                <w:b/>
                <w:bCs/>
              </w:rPr>
              <w:t>7</w:t>
            </w:r>
            <w:r w:rsidR="00CE69C8" w:rsidRPr="00EB09B5">
              <w:rPr>
                <w:b/>
                <w:bCs/>
              </w:rPr>
              <w:t>-20</w:t>
            </w:r>
            <w:r w:rsidRPr="00EB09B5">
              <w:rPr>
                <w:b/>
                <w:bCs/>
              </w:rPr>
              <w:t>20</w:t>
            </w:r>
          </w:p>
          <w:p w14:paraId="1C5975B9" w14:textId="73CB81C7" w:rsidR="00FF040F" w:rsidRDefault="00FF040F" w:rsidP="00DF2978">
            <w:pPr>
              <w:spacing w:line="240" w:lineRule="auto"/>
            </w:pPr>
            <w:r>
              <w:t xml:space="preserve">Managed </w:t>
            </w:r>
            <w:r w:rsidR="00A15BC7">
              <w:t>Production</w:t>
            </w:r>
            <w:r>
              <w:t xml:space="preserve"> processing </w:t>
            </w:r>
            <w:r w:rsidR="00A15BC7">
              <w:t xml:space="preserve">for </w:t>
            </w:r>
            <w:r w:rsidR="008B01EB">
              <w:t xml:space="preserve">2 separate </w:t>
            </w:r>
            <w:r w:rsidR="00BB26BF">
              <w:t>clients,</w:t>
            </w:r>
            <w:r w:rsidR="00AE58A8">
              <w:t xml:space="preserve"> one in the </w:t>
            </w:r>
            <w:r w:rsidR="00BB26BF">
              <w:t>financial</w:t>
            </w:r>
            <w:r w:rsidR="00AE58A8">
              <w:t xml:space="preserve"> </w:t>
            </w:r>
            <w:r w:rsidR="00240112">
              <w:t>market the other Insurance</w:t>
            </w:r>
            <w:r w:rsidR="00AE58A8">
              <w:t>.</w:t>
            </w:r>
            <w:r>
              <w:t xml:space="preserve"> </w:t>
            </w:r>
            <w:r w:rsidR="00BB26BF">
              <w:t>T</w:t>
            </w:r>
            <w:r>
              <w:t>roubleshot</w:t>
            </w:r>
            <w:r w:rsidR="00BB26BF">
              <w:t xml:space="preserve"> and reverse engineer</w:t>
            </w:r>
            <w:r>
              <w:t xml:space="preserve"> automation scripts in PowerShell and Bash to enhance data flow reliability and reduce manual intervention.  </w:t>
            </w:r>
          </w:p>
          <w:p w14:paraId="4F7F3936" w14:textId="63305BAA" w:rsidR="003C3583" w:rsidRPr="00E35677" w:rsidRDefault="00FF040F" w:rsidP="00DF2978">
            <w:pPr>
              <w:spacing w:line="240" w:lineRule="auto"/>
            </w:pPr>
            <w:r>
              <w:t>Leveraged SSMS, Linux, and Active Directory to support virtual desktop infrastructure (VDI) and secure data handling for client deliverables.</w:t>
            </w:r>
          </w:p>
          <w:p w14:paraId="634C83C1" w14:textId="77777777" w:rsidR="00B62ABE" w:rsidRDefault="00B62ABE" w:rsidP="00EB09B5">
            <w:pPr>
              <w:pStyle w:val="Heading2"/>
              <w:rPr>
                <w:b/>
                <w:bCs/>
              </w:rPr>
            </w:pPr>
          </w:p>
          <w:p w14:paraId="5F9F18CF" w14:textId="02E3414B" w:rsidR="0036697C" w:rsidRPr="00EB09B5" w:rsidRDefault="00094121" w:rsidP="00EB09B5">
            <w:pPr>
              <w:pStyle w:val="Heading2"/>
              <w:rPr>
                <w:b/>
                <w:bCs/>
              </w:rPr>
            </w:pPr>
            <w:r w:rsidRPr="00EB09B5">
              <w:rPr>
                <w:b/>
                <w:bCs/>
              </w:rPr>
              <w:t xml:space="preserve">US Navy | </w:t>
            </w:r>
            <w:r w:rsidR="00703693" w:rsidRPr="00EB09B5">
              <w:rPr>
                <w:b/>
                <w:bCs/>
              </w:rPr>
              <w:t>Fleet Marine Force Corpsman</w:t>
            </w:r>
            <w:r w:rsidR="00EB09B5" w:rsidRPr="00EB09B5">
              <w:rPr>
                <w:b/>
                <w:bCs/>
              </w:rPr>
              <w:t xml:space="preserve"> | </w:t>
            </w:r>
            <w:r w:rsidR="00703693" w:rsidRPr="00EB09B5">
              <w:rPr>
                <w:b/>
                <w:bCs/>
              </w:rPr>
              <w:t>2008-2013</w:t>
            </w:r>
          </w:p>
          <w:p w14:paraId="7587A6D8" w14:textId="62F2863C" w:rsidR="0036697C" w:rsidRPr="00246F0F" w:rsidRDefault="00703693" w:rsidP="00A8656F">
            <w:r>
              <w:t xml:space="preserve">Held many hats as a Corpsman but the job I was most proud of, was being the sole medical provider for 35 marines for 7 months in Helmand province, Afghanistan. I treated over 11 severe casualties during my time with lifesaving aid, some while </w:t>
            </w:r>
            <w:r w:rsidR="00455711">
              <w:t>being shot at</w:t>
            </w:r>
            <w:r>
              <w:t xml:space="preserve">. </w:t>
            </w:r>
            <w:r w:rsidR="009B5729">
              <w:t>The</w:t>
            </w:r>
            <w:r>
              <w:t xml:space="preserve"> skills and life lessons learned during </w:t>
            </w:r>
            <w:r w:rsidR="00E67076">
              <w:t xml:space="preserve">this </w:t>
            </w:r>
            <w:r w:rsidR="00A57354">
              <w:t>time;</w:t>
            </w:r>
            <w:r w:rsidR="00E67076">
              <w:t xml:space="preserve"> I employ in my everyday life.</w:t>
            </w:r>
          </w:p>
        </w:tc>
      </w:tr>
      <w:tr w:rsidR="0036697C" w:rsidRPr="00320ECB" w14:paraId="3C8FDF57" w14:textId="77777777" w:rsidTr="00C657AC">
        <w:trPr>
          <w:trHeight w:val="1833"/>
          <w:jc w:val="center"/>
        </w:trPr>
        <w:tc>
          <w:tcPr>
            <w:tcW w:w="3510" w:type="dxa"/>
            <w:shd w:val="clear" w:color="auto" w:fill="auto"/>
          </w:tcPr>
          <w:p w14:paraId="7E4BCCBA" w14:textId="77777777" w:rsidR="0036697C" w:rsidRDefault="001B1CD4" w:rsidP="00C657AC">
            <w:pPr>
              <w:pStyle w:val="Heading1"/>
            </w:pPr>
            <w:sdt>
              <w:sdtPr>
                <w:id w:val="1072317644"/>
                <w:placeholder>
                  <w:docPart w:val="95D84636A7BB482FAAA4E1AFF684C07B"/>
                </w:placeholder>
                <w:temporary/>
                <w:showingPlcHdr/>
                <w15:appearance w15:val="hidden"/>
              </w:sdtPr>
              <w:sdtEndPr/>
              <w:sdtContent>
                <w:r w:rsidR="0036697C" w:rsidRPr="00173B36">
                  <w:t>EDUCATION</w:t>
                </w:r>
              </w:sdtContent>
            </w:sdt>
          </w:p>
          <w:p w14:paraId="3CF9F986" w14:textId="77777777" w:rsidR="00E72A6A" w:rsidRPr="00E72A6A" w:rsidRDefault="00E72A6A" w:rsidP="00E72A6A">
            <w:pPr>
              <w:keepNext/>
              <w:keepLines/>
              <w:spacing w:line="240" w:lineRule="auto"/>
              <w:outlineLvl w:val="1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6E259078" wp14:editId="32244D72">
                      <wp:extent cx="591185" cy="0"/>
                      <wp:effectExtent l="0" t="0" r="0" b="0"/>
                      <wp:docPr id="4" name="Straight Connector 5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118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2A3E501" id="Straight Connector 5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.5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" strokecolor="black [3200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5CE6708E" w14:textId="745A7AB2" w:rsidR="0036697C" w:rsidRPr="0049740E" w:rsidRDefault="00CE69C8" w:rsidP="0049740E">
            <w:pPr>
              <w:pStyle w:val="Heading2"/>
            </w:pPr>
            <w:r>
              <w:t>University of Arkansas at Little Rock</w:t>
            </w:r>
          </w:p>
          <w:p w14:paraId="0F78E07D" w14:textId="012C15D4" w:rsidR="0036697C" w:rsidRPr="00173B36" w:rsidRDefault="00CE69C8" w:rsidP="0036697C">
            <w:pPr>
              <w:pStyle w:val="Heading3"/>
            </w:pPr>
            <w:r>
              <w:t>201</w:t>
            </w:r>
            <w:r w:rsidR="00B027E9">
              <w:t>7</w:t>
            </w:r>
            <w:r>
              <w:t>-2020</w:t>
            </w:r>
          </w:p>
          <w:p w14:paraId="2B48DA47" w14:textId="6B933239" w:rsidR="0036697C" w:rsidRPr="00173B36" w:rsidRDefault="00CE69C8" w:rsidP="0036697C">
            <w:r>
              <w:t>BS in Information Science</w:t>
            </w:r>
          </w:p>
          <w:p w14:paraId="56E8737C" w14:textId="77777777" w:rsidR="0036697C" w:rsidRPr="0036697C" w:rsidRDefault="0036697C" w:rsidP="0036697C"/>
          <w:p w14:paraId="2EA33CDB" w14:textId="7362585B" w:rsidR="0036697C" w:rsidRPr="0036697C" w:rsidRDefault="00CE69C8" w:rsidP="0049740E">
            <w:pPr>
              <w:pStyle w:val="Heading2"/>
            </w:pPr>
            <w:r>
              <w:t>Arkansas Coding Academy</w:t>
            </w:r>
          </w:p>
          <w:p w14:paraId="47626B1C" w14:textId="72D34B25" w:rsidR="0036697C" w:rsidRPr="00173B36" w:rsidRDefault="00CE69C8" w:rsidP="0036697C">
            <w:pPr>
              <w:pStyle w:val="Heading3"/>
            </w:pPr>
            <w:r>
              <w:t>2017-2017</w:t>
            </w:r>
          </w:p>
          <w:p w14:paraId="25B3EAF0" w14:textId="0EAF1500" w:rsidR="0036697C" w:rsidRPr="00246F0F" w:rsidRDefault="00CE69C8" w:rsidP="00A8656F">
            <w:r>
              <w:t>Certificate in Java programming</w:t>
            </w:r>
          </w:p>
        </w:tc>
        <w:tc>
          <w:tcPr>
            <w:tcW w:w="7200" w:type="dxa"/>
            <w:vMerge/>
            <w:shd w:val="clear" w:color="auto" w:fill="auto"/>
          </w:tcPr>
          <w:p w14:paraId="0248C3E5" w14:textId="77777777" w:rsidR="0036697C" w:rsidRPr="00173B36" w:rsidRDefault="0036697C" w:rsidP="00C657AC"/>
        </w:tc>
      </w:tr>
    </w:tbl>
    <w:p w14:paraId="7677DA75" w14:textId="77777777" w:rsidR="0036697C" w:rsidRPr="00173B36" w:rsidRDefault="0036697C" w:rsidP="00262B06"/>
    <w:sectPr w:rsidR="0036697C" w:rsidRPr="00173B36" w:rsidSect="0036697C">
      <w:pgSz w:w="12240" w:h="15840" w:code="1"/>
      <w:pgMar w:top="540" w:right="284" w:bottom="0" w:left="28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875EB" w14:textId="77777777" w:rsidR="00D81EBC" w:rsidRDefault="00D81EBC" w:rsidP="00BA3E51">
      <w:r>
        <w:separator/>
      </w:r>
    </w:p>
  </w:endnote>
  <w:endnote w:type="continuationSeparator" w:id="0">
    <w:p w14:paraId="149E05F9" w14:textId="77777777" w:rsidR="00D81EBC" w:rsidRDefault="00D81EBC" w:rsidP="00BA3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E1763" w14:textId="77777777" w:rsidR="00D81EBC" w:rsidRDefault="00D81EBC" w:rsidP="00BA3E51">
      <w:r>
        <w:separator/>
      </w:r>
    </w:p>
  </w:footnote>
  <w:footnote w:type="continuationSeparator" w:id="0">
    <w:p w14:paraId="6131DB5B" w14:textId="77777777" w:rsidR="00D81EBC" w:rsidRDefault="00D81EBC" w:rsidP="00BA3E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B4D16"/>
    <w:multiLevelType w:val="multilevel"/>
    <w:tmpl w:val="C86E9916"/>
    <w:styleLink w:val="CurrentList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4DF6190"/>
    <w:multiLevelType w:val="multilevel"/>
    <w:tmpl w:val="DB10AB74"/>
    <w:styleLink w:val="CurrentList1"/>
    <w:lvl w:ilvl="0">
      <w:start w:val="1"/>
      <w:numFmt w:val="bullet"/>
      <w:lvlText w:val="◦"/>
      <w:lvlJc w:val="left"/>
      <w:pPr>
        <w:ind w:left="644" w:hanging="360"/>
      </w:pPr>
      <w:rPr>
        <w:rFonts w:ascii="Segoe UI" w:hAnsi="Segoe UI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81149C4"/>
    <w:multiLevelType w:val="hybridMultilevel"/>
    <w:tmpl w:val="2B3CE758"/>
    <w:lvl w:ilvl="0" w:tplc="22B292C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5E7697" w:themeColor="accent1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43A324C"/>
    <w:multiLevelType w:val="multilevel"/>
    <w:tmpl w:val="DB10AB74"/>
    <w:styleLink w:val="CurrentList2"/>
    <w:lvl w:ilvl="0">
      <w:start w:val="1"/>
      <w:numFmt w:val="bullet"/>
      <w:lvlText w:val="◦"/>
      <w:lvlJc w:val="left"/>
      <w:pPr>
        <w:ind w:left="644" w:hanging="360"/>
      </w:pPr>
      <w:rPr>
        <w:rFonts w:ascii="Segoe UI" w:hAnsi="Segoe UI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A6C4CC0"/>
    <w:multiLevelType w:val="multilevel"/>
    <w:tmpl w:val="2B3CE758"/>
    <w:styleLink w:val="CurrentList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26464918">
    <w:abstractNumId w:val="2"/>
  </w:num>
  <w:num w:numId="2" w16cid:durableId="406080148">
    <w:abstractNumId w:val="1"/>
  </w:num>
  <w:num w:numId="3" w16cid:durableId="1318606986">
    <w:abstractNumId w:val="3"/>
  </w:num>
  <w:num w:numId="4" w16cid:durableId="2034383814">
    <w:abstractNumId w:val="0"/>
  </w:num>
  <w:num w:numId="5" w16cid:durableId="15045901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attachedTemplate r:id="rId1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AAC"/>
    <w:rsid w:val="00007386"/>
    <w:rsid w:val="00021DEC"/>
    <w:rsid w:val="00022268"/>
    <w:rsid w:val="0002716C"/>
    <w:rsid w:val="00032933"/>
    <w:rsid w:val="00041F8A"/>
    <w:rsid w:val="00045F2E"/>
    <w:rsid w:val="00055BBC"/>
    <w:rsid w:val="00060744"/>
    <w:rsid w:val="00072B26"/>
    <w:rsid w:val="00073BF3"/>
    <w:rsid w:val="00077FEB"/>
    <w:rsid w:val="00081B51"/>
    <w:rsid w:val="00094121"/>
    <w:rsid w:val="000A6E00"/>
    <w:rsid w:val="000B224D"/>
    <w:rsid w:val="000C7293"/>
    <w:rsid w:val="000D3891"/>
    <w:rsid w:val="000F1BFA"/>
    <w:rsid w:val="000F3FE2"/>
    <w:rsid w:val="000F4589"/>
    <w:rsid w:val="00104A67"/>
    <w:rsid w:val="001235F6"/>
    <w:rsid w:val="00140582"/>
    <w:rsid w:val="00144334"/>
    <w:rsid w:val="00147208"/>
    <w:rsid w:val="001573FE"/>
    <w:rsid w:val="00157DB0"/>
    <w:rsid w:val="00161561"/>
    <w:rsid w:val="00171EE7"/>
    <w:rsid w:val="00172A68"/>
    <w:rsid w:val="001731D4"/>
    <w:rsid w:val="00173B36"/>
    <w:rsid w:val="00177BCB"/>
    <w:rsid w:val="001A5160"/>
    <w:rsid w:val="001B1CD4"/>
    <w:rsid w:val="001C5C76"/>
    <w:rsid w:val="001E5794"/>
    <w:rsid w:val="001F6D5E"/>
    <w:rsid w:val="00210D3C"/>
    <w:rsid w:val="00215148"/>
    <w:rsid w:val="0021564E"/>
    <w:rsid w:val="00217454"/>
    <w:rsid w:val="002204CE"/>
    <w:rsid w:val="002251C8"/>
    <w:rsid w:val="002333BC"/>
    <w:rsid w:val="0023600D"/>
    <w:rsid w:val="00240112"/>
    <w:rsid w:val="00241482"/>
    <w:rsid w:val="00246F0F"/>
    <w:rsid w:val="00247A85"/>
    <w:rsid w:val="002503B8"/>
    <w:rsid w:val="00261E7B"/>
    <w:rsid w:val="00262B06"/>
    <w:rsid w:val="00293BB8"/>
    <w:rsid w:val="002954B8"/>
    <w:rsid w:val="002A3AAC"/>
    <w:rsid w:val="002A4A92"/>
    <w:rsid w:val="002A6092"/>
    <w:rsid w:val="002A6A5C"/>
    <w:rsid w:val="002B0852"/>
    <w:rsid w:val="002B1518"/>
    <w:rsid w:val="002C0662"/>
    <w:rsid w:val="002C134D"/>
    <w:rsid w:val="002C513F"/>
    <w:rsid w:val="002D131D"/>
    <w:rsid w:val="002D5478"/>
    <w:rsid w:val="002D6E7D"/>
    <w:rsid w:val="002E013D"/>
    <w:rsid w:val="002F051E"/>
    <w:rsid w:val="002F2B9C"/>
    <w:rsid w:val="00302AC1"/>
    <w:rsid w:val="00320ECB"/>
    <w:rsid w:val="00322E43"/>
    <w:rsid w:val="003256CF"/>
    <w:rsid w:val="0033406C"/>
    <w:rsid w:val="003416F8"/>
    <w:rsid w:val="003443BA"/>
    <w:rsid w:val="00344FC0"/>
    <w:rsid w:val="00361138"/>
    <w:rsid w:val="003643CE"/>
    <w:rsid w:val="0036697C"/>
    <w:rsid w:val="00375E1D"/>
    <w:rsid w:val="00377A0D"/>
    <w:rsid w:val="00382737"/>
    <w:rsid w:val="00387FF0"/>
    <w:rsid w:val="003943DA"/>
    <w:rsid w:val="003A335B"/>
    <w:rsid w:val="003C3583"/>
    <w:rsid w:val="003C7242"/>
    <w:rsid w:val="003E02DA"/>
    <w:rsid w:val="003E1692"/>
    <w:rsid w:val="003E7783"/>
    <w:rsid w:val="003F1663"/>
    <w:rsid w:val="003F4931"/>
    <w:rsid w:val="00430D9E"/>
    <w:rsid w:val="00442A0E"/>
    <w:rsid w:val="00443C70"/>
    <w:rsid w:val="00455711"/>
    <w:rsid w:val="00462E17"/>
    <w:rsid w:val="004675A1"/>
    <w:rsid w:val="00471EA5"/>
    <w:rsid w:val="00472FA9"/>
    <w:rsid w:val="00476E16"/>
    <w:rsid w:val="00484626"/>
    <w:rsid w:val="00487798"/>
    <w:rsid w:val="00490100"/>
    <w:rsid w:val="00495E97"/>
    <w:rsid w:val="0049740E"/>
    <w:rsid w:val="004A4C74"/>
    <w:rsid w:val="004A7EEF"/>
    <w:rsid w:val="004C6A9B"/>
    <w:rsid w:val="004D4E80"/>
    <w:rsid w:val="004E5226"/>
    <w:rsid w:val="004E6AB2"/>
    <w:rsid w:val="004E70E8"/>
    <w:rsid w:val="004F5863"/>
    <w:rsid w:val="00520C5D"/>
    <w:rsid w:val="00535F87"/>
    <w:rsid w:val="00545066"/>
    <w:rsid w:val="005566E7"/>
    <w:rsid w:val="00560C7D"/>
    <w:rsid w:val="00564622"/>
    <w:rsid w:val="00574F13"/>
    <w:rsid w:val="0057541A"/>
    <w:rsid w:val="00577416"/>
    <w:rsid w:val="00594E94"/>
    <w:rsid w:val="00597327"/>
    <w:rsid w:val="005A09D5"/>
    <w:rsid w:val="005A3E0B"/>
    <w:rsid w:val="005A6132"/>
    <w:rsid w:val="005B3227"/>
    <w:rsid w:val="005C6CEC"/>
    <w:rsid w:val="005D779F"/>
    <w:rsid w:val="005E6EA4"/>
    <w:rsid w:val="005E77B1"/>
    <w:rsid w:val="00604A36"/>
    <w:rsid w:val="00605ECC"/>
    <w:rsid w:val="006175E6"/>
    <w:rsid w:val="00645019"/>
    <w:rsid w:val="0067056E"/>
    <w:rsid w:val="0068094B"/>
    <w:rsid w:val="00686284"/>
    <w:rsid w:val="00686B4F"/>
    <w:rsid w:val="006959E4"/>
    <w:rsid w:val="006D3614"/>
    <w:rsid w:val="006D59EB"/>
    <w:rsid w:val="006F4205"/>
    <w:rsid w:val="00703693"/>
    <w:rsid w:val="00716542"/>
    <w:rsid w:val="007337AD"/>
    <w:rsid w:val="0073402D"/>
    <w:rsid w:val="007557A4"/>
    <w:rsid w:val="00755988"/>
    <w:rsid w:val="00780ADA"/>
    <w:rsid w:val="00792D43"/>
    <w:rsid w:val="007B30FE"/>
    <w:rsid w:val="007B7A61"/>
    <w:rsid w:val="007E1FA8"/>
    <w:rsid w:val="007E6083"/>
    <w:rsid w:val="007F18EF"/>
    <w:rsid w:val="007F2531"/>
    <w:rsid w:val="00812951"/>
    <w:rsid w:val="00820B7B"/>
    <w:rsid w:val="00832245"/>
    <w:rsid w:val="0083727B"/>
    <w:rsid w:val="00855181"/>
    <w:rsid w:val="00862A7E"/>
    <w:rsid w:val="00882F23"/>
    <w:rsid w:val="008858E0"/>
    <w:rsid w:val="0089047A"/>
    <w:rsid w:val="008A1020"/>
    <w:rsid w:val="008A1250"/>
    <w:rsid w:val="008A1FCF"/>
    <w:rsid w:val="008B01EB"/>
    <w:rsid w:val="008B1112"/>
    <w:rsid w:val="008C78F5"/>
    <w:rsid w:val="008F1953"/>
    <w:rsid w:val="00906F46"/>
    <w:rsid w:val="00914419"/>
    <w:rsid w:val="00962E61"/>
    <w:rsid w:val="0098447D"/>
    <w:rsid w:val="00984A59"/>
    <w:rsid w:val="00986331"/>
    <w:rsid w:val="009A6667"/>
    <w:rsid w:val="009A6C7C"/>
    <w:rsid w:val="009A707B"/>
    <w:rsid w:val="009B2B04"/>
    <w:rsid w:val="009B5729"/>
    <w:rsid w:val="009C63FE"/>
    <w:rsid w:val="009C7105"/>
    <w:rsid w:val="00A061B8"/>
    <w:rsid w:val="00A122BB"/>
    <w:rsid w:val="00A14C24"/>
    <w:rsid w:val="00A15BC7"/>
    <w:rsid w:val="00A37F9E"/>
    <w:rsid w:val="00A57354"/>
    <w:rsid w:val="00A66A59"/>
    <w:rsid w:val="00A83E7B"/>
    <w:rsid w:val="00A8656F"/>
    <w:rsid w:val="00A965F1"/>
    <w:rsid w:val="00AB234E"/>
    <w:rsid w:val="00AB7FE5"/>
    <w:rsid w:val="00AC1E5A"/>
    <w:rsid w:val="00AC38A7"/>
    <w:rsid w:val="00AE58A8"/>
    <w:rsid w:val="00AE73B7"/>
    <w:rsid w:val="00AF3B03"/>
    <w:rsid w:val="00B027E9"/>
    <w:rsid w:val="00B14E21"/>
    <w:rsid w:val="00B24689"/>
    <w:rsid w:val="00B431B6"/>
    <w:rsid w:val="00B54AD3"/>
    <w:rsid w:val="00B610CB"/>
    <w:rsid w:val="00B62ABE"/>
    <w:rsid w:val="00B62B99"/>
    <w:rsid w:val="00B63FC0"/>
    <w:rsid w:val="00B643D0"/>
    <w:rsid w:val="00B71E93"/>
    <w:rsid w:val="00B82CA9"/>
    <w:rsid w:val="00B87E22"/>
    <w:rsid w:val="00B9350F"/>
    <w:rsid w:val="00B94BC2"/>
    <w:rsid w:val="00BA16A0"/>
    <w:rsid w:val="00BA3E51"/>
    <w:rsid w:val="00BA55AA"/>
    <w:rsid w:val="00BB26BF"/>
    <w:rsid w:val="00BB3142"/>
    <w:rsid w:val="00BB7A6A"/>
    <w:rsid w:val="00BD4687"/>
    <w:rsid w:val="00BD6049"/>
    <w:rsid w:val="00C037CC"/>
    <w:rsid w:val="00C155FC"/>
    <w:rsid w:val="00C2588D"/>
    <w:rsid w:val="00C4572B"/>
    <w:rsid w:val="00C532FC"/>
    <w:rsid w:val="00C74B06"/>
    <w:rsid w:val="00C75D84"/>
    <w:rsid w:val="00C819A5"/>
    <w:rsid w:val="00C857CB"/>
    <w:rsid w:val="00C96382"/>
    <w:rsid w:val="00CA5CD9"/>
    <w:rsid w:val="00CB74E0"/>
    <w:rsid w:val="00CC25BF"/>
    <w:rsid w:val="00CC5ED4"/>
    <w:rsid w:val="00CC65DD"/>
    <w:rsid w:val="00CE69C8"/>
    <w:rsid w:val="00CF6FF3"/>
    <w:rsid w:val="00D04093"/>
    <w:rsid w:val="00D0794D"/>
    <w:rsid w:val="00D140DF"/>
    <w:rsid w:val="00D170A9"/>
    <w:rsid w:val="00D23A10"/>
    <w:rsid w:val="00D4222D"/>
    <w:rsid w:val="00D666BB"/>
    <w:rsid w:val="00D720DF"/>
    <w:rsid w:val="00D81EBC"/>
    <w:rsid w:val="00D92ED4"/>
    <w:rsid w:val="00D94ABF"/>
    <w:rsid w:val="00D9513D"/>
    <w:rsid w:val="00DC2E80"/>
    <w:rsid w:val="00DD3C27"/>
    <w:rsid w:val="00DF2978"/>
    <w:rsid w:val="00E037D1"/>
    <w:rsid w:val="00E20245"/>
    <w:rsid w:val="00E216D4"/>
    <w:rsid w:val="00E217C6"/>
    <w:rsid w:val="00E22452"/>
    <w:rsid w:val="00E32A75"/>
    <w:rsid w:val="00E4379F"/>
    <w:rsid w:val="00E448BD"/>
    <w:rsid w:val="00E52D00"/>
    <w:rsid w:val="00E54F2B"/>
    <w:rsid w:val="00E61560"/>
    <w:rsid w:val="00E65596"/>
    <w:rsid w:val="00E67076"/>
    <w:rsid w:val="00E67A2D"/>
    <w:rsid w:val="00E72A6A"/>
    <w:rsid w:val="00E93829"/>
    <w:rsid w:val="00EA0042"/>
    <w:rsid w:val="00EB09B5"/>
    <w:rsid w:val="00EB1D1B"/>
    <w:rsid w:val="00EB532D"/>
    <w:rsid w:val="00EB6298"/>
    <w:rsid w:val="00F36875"/>
    <w:rsid w:val="00F41A04"/>
    <w:rsid w:val="00F51E3E"/>
    <w:rsid w:val="00F53B71"/>
    <w:rsid w:val="00F5786D"/>
    <w:rsid w:val="00F716E1"/>
    <w:rsid w:val="00F908C3"/>
    <w:rsid w:val="00F91753"/>
    <w:rsid w:val="00F92850"/>
    <w:rsid w:val="00FA04A9"/>
    <w:rsid w:val="00FB1F01"/>
    <w:rsid w:val="00FE2094"/>
    <w:rsid w:val="00FF040F"/>
    <w:rsid w:val="00FF3A2B"/>
    <w:rsid w:val="00FF673C"/>
    <w:rsid w:val="00FF7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78713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666666" w:themeColor="background2"/>
        <w:sz w:val="18"/>
        <w:szCs w:val="18"/>
        <w:lang w:val="ru-RU" w:eastAsia="en-US" w:bidi="ar-SA"/>
      </w:rPr>
    </w:rPrDefault>
    <w:pPrDefault>
      <w:pPr>
        <w:spacing w:before="80" w:after="240" w:line="22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97C"/>
    <w:pPr>
      <w:spacing w:before="0" w:after="0" w:line="288" w:lineRule="auto"/>
    </w:pPr>
    <w:rPr>
      <w:color w:val="000000" w:themeColor="text1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2A6A"/>
    <w:pPr>
      <w:keepNext/>
      <w:keepLines/>
      <w:spacing w:line="180" w:lineRule="auto"/>
      <w:outlineLvl w:val="0"/>
    </w:pPr>
    <w:rPr>
      <w:rFonts w:eastAsiaTheme="majorEastAsia" w:cs="Times New Roman (Headings CS)"/>
      <w:b/>
      <w:caps/>
      <w:color w:val="auto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36697C"/>
    <w:pPr>
      <w:keepNext/>
      <w:keepLines/>
      <w:spacing w:line="320" w:lineRule="exact"/>
      <w:outlineLvl w:val="1"/>
    </w:pPr>
    <w:rPr>
      <w:rFonts w:eastAsiaTheme="majorEastAsia" w:cs="Times New Roman (Headings CS)"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36697C"/>
    <w:pPr>
      <w:keepNext/>
      <w:keepLines/>
      <w:spacing w:line="320" w:lineRule="exact"/>
      <w:outlineLvl w:val="2"/>
    </w:pPr>
    <w:rPr>
      <w:rFonts w:asciiTheme="majorHAnsi" w:eastAsiaTheme="majorEastAsia" w:hAnsiTheme="majorHAnsi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4E6AB2"/>
    <w:pPr>
      <w:keepNext/>
      <w:keepLines/>
      <w:spacing w:line="440" w:lineRule="exact"/>
      <w:outlineLvl w:val="3"/>
    </w:pPr>
    <w:rPr>
      <w:rFonts w:eastAsiaTheme="majorEastAsia" w:cstheme="majorBidi"/>
      <w:b/>
      <w:iCs/>
      <w:color w:val="718EB5" w:themeColor="accent3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rsid w:val="00BB314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46587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2B085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F3A4B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A3E51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6697C"/>
    <w:rPr>
      <w:color w:val="000000" w:themeColor="text1"/>
      <w:sz w:val="20"/>
      <w:lang w:val="en-US"/>
    </w:rPr>
  </w:style>
  <w:style w:type="paragraph" w:styleId="Footer">
    <w:name w:val="footer"/>
    <w:basedOn w:val="Normal"/>
    <w:link w:val="FooterChar"/>
    <w:uiPriority w:val="99"/>
    <w:semiHidden/>
    <w:rsid w:val="00BA3E51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6697C"/>
    <w:rPr>
      <w:color w:val="000000" w:themeColor="text1"/>
      <w:sz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BA3E51"/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697C"/>
    <w:rPr>
      <w:rFonts w:ascii="Segoe UI" w:hAnsi="Segoe UI" w:cs="Segoe UI"/>
      <w:color w:val="000000" w:themeColor="text1"/>
      <w:sz w:val="20"/>
      <w:lang w:val="en-US"/>
    </w:rPr>
  </w:style>
  <w:style w:type="character" w:styleId="PlaceholderText">
    <w:name w:val="Placeholder Text"/>
    <w:basedOn w:val="DefaultParagraphFont"/>
    <w:uiPriority w:val="99"/>
    <w:semiHidden/>
    <w:rsid w:val="00BA3E51"/>
    <w:rPr>
      <w:color w:val="808080"/>
    </w:rPr>
  </w:style>
  <w:style w:type="table" w:styleId="TableGrid">
    <w:name w:val="Table Grid"/>
    <w:basedOn w:val="TableNormal"/>
    <w:uiPriority w:val="39"/>
    <w:rsid w:val="00BA3E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72A6A"/>
    <w:rPr>
      <w:rFonts w:eastAsiaTheme="majorEastAsia" w:cs="Times New Roman (Headings CS)"/>
      <w:b/>
      <w:caps/>
      <w:color w:val="auto"/>
      <w:sz w:val="20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6697C"/>
    <w:rPr>
      <w:rFonts w:eastAsiaTheme="majorEastAsia" w:cs="Times New Roman (Headings CS)"/>
      <w:color w:val="000000" w:themeColor="text1"/>
      <w:sz w:val="20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36697C"/>
    <w:rPr>
      <w:rFonts w:asciiTheme="majorHAnsi" w:eastAsiaTheme="majorEastAsia" w:hAnsiTheme="majorHAnsi" w:cstheme="majorBidi"/>
      <w:b/>
      <w:color w:val="000000" w:themeColor="text1"/>
      <w:sz w:val="20"/>
      <w:szCs w:val="24"/>
      <w:lang w:val="en-US"/>
    </w:rPr>
  </w:style>
  <w:style w:type="character" w:styleId="Hyperlink">
    <w:name w:val="Hyperlink"/>
    <w:basedOn w:val="DefaultParagraphFont"/>
    <w:uiPriority w:val="99"/>
    <w:semiHidden/>
    <w:rsid w:val="000F3FE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0F3FE2"/>
    <w:rPr>
      <w:color w:val="605E5C"/>
      <w:shd w:val="clear" w:color="auto" w:fill="E1DFDD"/>
    </w:rPr>
  </w:style>
  <w:style w:type="paragraph" w:styleId="NoSpacing">
    <w:name w:val="No Spacing"/>
    <w:uiPriority w:val="12"/>
    <w:semiHidden/>
    <w:qFormat/>
    <w:rsid w:val="00320ECB"/>
    <w:pPr>
      <w:spacing w:before="0" w:after="0" w:line="180" w:lineRule="auto"/>
    </w:pPr>
    <w:rPr>
      <w:color w:val="434343" w:themeColor="accent6"/>
      <w:sz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CB"/>
    <w:rPr>
      <w:rFonts w:eastAsiaTheme="majorEastAsia" w:cstheme="majorBidi"/>
      <w:b/>
      <w:iCs/>
      <w:color w:val="718EB5" w:themeColor="accent3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CB"/>
    <w:rPr>
      <w:rFonts w:asciiTheme="majorHAnsi" w:eastAsiaTheme="majorEastAsia" w:hAnsiTheme="majorHAnsi" w:cstheme="majorBidi"/>
      <w:color w:val="465870" w:themeColor="accent1" w:themeShade="BF"/>
    </w:rPr>
  </w:style>
  <w:style w:type="paragraph" w:styleId="ListParagraph">
    <w:name w:val="List Paragraph"/>
    <w:basedOn w:val="Normal"/>
    <w:uiPriority w:val="34"/>
    <w:semiHidden/>
    <w:qFormat/>
    <w:rsid w:val="00E216D4"/>
    <w:pPr>
      <w:spacing w:line="320" w:lineRule="exact"/>
      <w:contextualSpacing/>
    </w:pPr>
    <w:rPr>
      <w:rFonts w:cs="Times New Roman (Body CS)"/>
    </w:rPr>
  </w:style>
  <w:style w:type="paragraph" w:styleId="Title">
    <w:name w:val="Title"/>
    <w:basedOn w:val="Normal"/>
    <w:next w:val="Normal"/>
    <w:link w:val="TitleChar"/>
    <w:uiPriority w:val="10"/>
    <w:qFormat/>
    <w:rsid w:val="0036697C"/>
    <w:pPr>
      <w:spacing w:before="120" w:line="180" w:lineRule="auto"/>
      <w:jc w:val="center"/>
    </w:pPr>
    <w:rPr>
      <w:rFonts w:asciiTheme="majorHAnsi" w:eastAsiaTheme="majorEastAsia" w:hAnsiTheme="majorHAnsi" w:cs="Times New Roman (Headings CS)"/>
      <w:caps/>
      <w:spacing w:val="90"/>
      <w:kern w:val="28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97C"/>
    <w:rPr>
      <w:rFonts w:asciiTheme="majorHAnsi" w:eastAsiaTheme="majorEastAsia" w:hAnsiTheme="majorHAnsi" w:cs="Times New Roman (Headings CS)"/>
      <w:caps/>
      <w:color w:val="000000" w:themeColor="text1"/>
      <w:spacing w:val="90"/>
      <w:kern w:val="28"/>
      <w:sz w:val="60"/>
      <w:szCs w:val="5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CB"/>
    <w:rPr>
      <w:rFonts w:asciiTheme="majorHAnsi" w:eastAsiaTheme="majorEastAsia" w:hAnsiTheme="majorHAnsi" w:cstheme="majorBidi"/>
      <w:color w:val="2F3A4B" w:themeColor="accent1" w:themeShade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97C"/>
    <w:pPr>
      <w:numPr>
        <w:ilvl w:val="1"/>
      </w:numPr>
      <w:spacing w:line="180" w:lineRule="auto"/>
      <w:jc w:val="center"/>
    </w:pPr>
    <w:rPr>
      <w:rFonts w:asciiTheme="majorHAnsi" w:eastAsiaTheme="minorEastAsia" w:hAnsiTheme="majorHAnsi" w:cs="Times New Roman (Body CS)"/>
      <w:caps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6697C"/>
    <w:rPr>
      <w:rFonts w:asciiTheme="majorHAnsi" w:eastAsiaTheme="minorEastAsia" w:hAnsiTheme="majorHAnsi" w:cs="Times New Roman (Body CS)"/>
      <w:caps/>
      <w:color w:val="000000" w:themeColor="text1"/>
      <w:sz w:val="24"/>
      <w:lang w:val="en-US"/>
    </w:rPr>
  </w:style>
  <w:style w:type="numbering" w:customStyle="1" w:styleId="CurrentList1">
    <w:name w:val="Current List1"/>
    <w:uiPriority w:val="99"/>
    <w:rsid w:val="00490100"/>
    <w:pPr>
      <w:numPr>
        <w:numId w:val="2"/>
      </w:numPr>
    </w:pPr>
  </w:style>
  <w:style w:type="numbering" w:customStyle="1" w:styleId="CurrentList2">
    <w:name w:val="Current List2"/>
    <w:uiPriority w:val="99"/>
    <w:rsid w:val="00832245"/>
    <w:pPr>
      <w:numPr>
        <w:numId w:val="3"/>
      </w:numPr>
    </w:pPr>
  </w:style>
  <w:style w:type="numbering" w:customStyle="1" w:styleId="CurrentList3">
    <w:name w:val="Current List3"/>
    <w:uiPriority w:val="99"/>
    <w:rsid w:val="00832245"/>
    <w:pPr>
      <w:numPr>
        <w:numId w:val="4"/>
      </w:numPr>
    </w:pPr>
  </w:style>
  <w:style w:type="numbering" w:customStyle="1" w:styleId="CurrentList4">
    <w:name w:val="Current List4"/>
    <w:uiPriority w:val="99"/>
    <w:rsid w:val="00520C5D"/>
    <w:pPr>
      <w:numPr>
        <w:numId w:val="5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2A3AA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rsid w:val="002A3AA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67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85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04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80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9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04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65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93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28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3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61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linkedin.com/in/thomas-emmerling-553454b1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omemme.github.io/portfolio/index.html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emmerling\AppData\Roaming\Microsoft\Templates\Social%20media%20marketing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DB5687D87774880B5BEF277817045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B0246B-159B-417E-88B6-F03CA045E23D}"/>
      </w:docPartPr>
      <w:docPartBody>
        <w:p w:rsidR="00BF7F96" w:rsidRDefault="00AA075B">
          <w:pPr>
            <w:pStyle w:val="7DB5687D87774880B5BEF277817045FF"/>
          </w:pPr>
          <w:r w:rsidRPr="00173B36">
            <w:t>CONTACT</w:t>
          </w:r>
        </w:p>
      </w:docPartBody>
    </w:docPart>
    <w:docPart>
      <w:docPartPr>
        <w:name w:val="E84EBBA494EB433C88A93538D40CA7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5D51E8-6AB4-4F99-9CE9-75C2DB541584}"/>
      </w:docPartPr>
      <w:docPartBody>
        <w:p w:rsidR="00BF7F96" w:rsidRDefault="00AA075B">
          <w:pPr>
            <w:pStyle w:val="E84EBBA494EB433C88A93538D40CA754"/>
          </w:pPr>
          <w:r w:rsidRPr="00173B36">
            <w:t>PROFILE</w:t>
          </w:r>
        </w:p>
      </w:docPartBody>
    </w:docPart>
    <w:docPart>
      <w:docPartPr>
        <w:name w:val="AF5730BB0B75415D9D2AE24A197A06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A75295-EDCF-4FBC-B207-246C4BB67B2E}"/>
      </w:docPartPr>
      <w:docPartBody>
        <w:p w:rsidR="00BF7F96" w:rsidRDefault="00AA075B">
          <w:pPr>
            <w:pStyle w:val="AF5730BB0B75415D9D2AE24A197A0644"/>
          </w:pPr>
          <w:r w:rsidRPr="00173B36">
            <w:t>SKILLS</w:t>
          </w:r>
        </w:p>
      </w:docPartBody>
    </w:docPart>
    <w:docPart>
      <w:docPartPr>
        <w:name w:val="F80ED8732118430483E8731DCEC6E2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2E8FC3-AA18-4B17-9237-1052DC7A6302}"/>
      </w:docPartPr>
      <w:docPartBody>
        <w:p w:rsidR="00BF7F96" w:rsidRDefault="00AA075B">
          <w:pPr>
            <w:pStyle w:val="F80ED8732118430483E8731DCEC6E221"/>
          </w:pPr>
          <w:r w:rsidRPr="00173B36">
            <w:t>EXPERIENCE</w:t>
          </w:r>
        </w:p>
      </w:docPartBody>
    </w:docPart>
    <w:docPart>
      <w:docPartPr>
        <w:name w:val="95D84636A7BB482FAAA4E1AFF684C0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20A342-90AB-4CC1-969E-0E750F62948A}"/>
      </w:docPartPr>
      <w:docPartBody>
        <w:p w:rsidR="00BF7F96" w:rsidRDefault="00AA075B">
          <w:pPr>
            <w:pStyle w:val="95D84636A7BB482FAAA4E1AFF684C07B"/>
          </w:pPr>
          <w:r w:rsidRPr="00173B36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D4C"/>
    <w:rsid w:val="00007386"/>
    <w:rsid w:val="001C5C76"/>
    <w:rsid w:val="001F6495"/>
    <w:rsid w:val="002F2B9C"/>
    <w:rsid w:val="00322E43"/>
    <w:rsid w:val="00461D4C"/>
    <w:rsid w:val="004C2371"/>
    <w:rsid w:val="007F0C2C"/>
    <w:rsid w:val="00AA075B"/>
    <w:rsid w:val="00B5719D"/>
    <w:rsid w:val="00BD4687"/>
    <w:rsid w:val="00BF7F96"/>
    <w:rsid w:val="00C2588D"/>
    <w:rsid w:val="00DC2E80"/>
    <w:rsid w:val="00ED1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spacing w:after="0" w:line="180" w:lineRule="auto"/>
      <w:jc w:val="center"/>
    </w:pPr>
    <w:rPr>
      <w:rFonts w:asciiTheme="majorHAnsi" w:hAnsiTheme="majorHAnsi" w:cs="Times New Roman (Body CS)"/>
      <w:caps/>
      <w:color w:val="000000" w:themeColor="text1"/>
      <w:sz w:val="24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hAnsiTheme="majorHAnsi" w:cs="Times New Roman (Body CS)"/>
      <w:caps/>
      <w:color w:val="000000" w:themeColor="text1"/>
      <w:sz w:val="24"/>
      <w:szCs w:val="18"/>
    </w:rPr>
  </w:style>
  <w:style w:type="paragraph" w:customStyle="1" w:styleId="7DB5687D87774880B5BEF277817045FF">
    <w:name w:val="7DB5687D87774880B5BEF277817045FF"/>
  </w:style>
  <w:style w:type="paragraph" w:customStyle="1" w:styleId="E84EBBA494EB433C88A93538D40CA754">
    <w:name w:val="E84EBBA494EB433C88A93538D40CA754"/>
  </w:style>
  <w:style w:type="paragraph" w:customStyle="1" w:styleId="AF5730BB0B75415D9D2AE24A197A0644">
    <w:name w:val="AF5730BB0B75415D9D2AE24A197A0644"/>
  </w:style>
  <w:style w:type="paragraph" w:customStyle="1" w:styleId="F80ED8732118430483E8731DCEC6E221">
    <w:name w:val="F80ED8732118430483E8731DCEC6E221"/>
  </w:style>
  <w:style w:type="paragraph" w:customStyle="1" w:styleId="95D84636A7BB482FAAA4E1AFF684C07B">
    <w:name w:val="95D84636A7BB482FAAA4E1AFF684C07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Custom 52">
      <a:dk1>
        <a:sysClr val="windowText" lastClr="000000"/>
      </a:dk1>
      <a:lt1>
        <a:sysClr val="window" lastClr="FFFFFF"/>
      </a:lt1>
      <a:dk2>
        <a:srgbClr val="333333"/>
      </a:dk2>
      <a:lt2>
        <a:srgbClr val="666666"/>
      </a:lt2>
      <a:accent1>
        <a:srgbClr val="5E7697"/>
      </a:accent1>
      <a:accent2>
        <a:srgbClr val="EACEB7"/>
      </a:accent2>
      <a:accent3>
        <a:srgbClr val="718EB5"/>
      </a:accent3>
      <a:accent4>
        <a:srgbClr val="806153"/>
      </a:accent4>
      <a:accent5>
        <a:srgbClr val="DAE2EC"/>
      </a:accent5>
      <a:accent6>
        <a:srgbClr val="434343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005729-94CB-4FA3-BF6C-2B51604CF0B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AB58291-8C22-410B-916D-7BF7E959F8F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7A8869BC-3490-4504-953D-095D64C9C6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5765ED5-EA6F-4FAC-A2C6-0AA2136C76C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Social media marketing resume.dotx</Template>
  <TotalTime>0</TotalTime>
  <Pages>1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2023-07-13T14:11:00Z</dcterms:created>
  <dcterms:modified xsi:type="dcterms:W3CDTF">2025-05-04T14:08:00Z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